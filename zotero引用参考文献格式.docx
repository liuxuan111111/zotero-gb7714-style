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321E" w14:textId="3AB2372A" w:rsidR="003E1C6C" w:rsidRDefault="003E1C6C" w:rsidP="003E1C6C">
      <w:pPr>
        <w:pStyle w:val="2"/>
        <w:rPr>
          <w:highlight w:val="yellow"/>
        </w:rPr>
      </w:pPr>
      <w:r>
        <w:rPr>
          <w:rFonts w:hint="eastAsia"/>
          <w:highlight w:val="yellow"/>
        </w:rPr>
        <w:t>遇到的问题</w:t>
      </w:r>
    </w:p>
    <w:p w14:paraId="52DF9390" w14:textId="0D688276" w:rsidR="003E1C6C" w:rsidRDefault="00585B0F" w:rsidP="003E1C6C">
      <w:pPr>
        <w:pStyle w:val="3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zotero</w:t>
      </w:r>
      <w:proofErr w:type="spellEnd"/>
      <w:r>
        <w:rPr>
          <w:rFonts w:hint="eastAsia"/>
        </w:rPr>
        <w:t>引用</w:t>
      </w:r>
      <w:r w:rsidR="003E1C6C" w:rsidRPr="003E1C6C">
        <w:rPr>
          <w:rFonts w:hint="eastAsia"/>
        </w:rPr>
        <w:t>参考文献</w:t>
      </w:r>
      <w:r>
        <w:rPr>
          <w:rFonts w:hint="eastAsia"/>
        </w:rPr>
        <w:t xml:space="preserve"> </w:t>
      </w:r>
      <w:r w:rsidR="003E1C6C" w:rsidRPr="003E1C6C">
        <w:rPr>
          <w:rFonts w:hint="eastAsia"/>
        </w:rPr>
        <w:t>引用了</w:t>
      </w:r>
      <w:r w:rsidR="003E1C6C" w:rsidRPr="003E1C6C">
        <w:rPr>
          <w:rFonts w:hint="eastAsia"/>
          <w:b/>
          <w:bCs/>
        </w:rPr>
        <w:t>标准</w:t>
      </w:r>
      <w:r w:rsidR="003E1C6C" w:rsidRPr="003E1C6C">
        <w:rPr>
          <w:rFonts w:hint="eastAsia"/>
        </w:rPr>
        <w:t>，但是引用样式不符合</w:t>
      </w:r>
      <w:r w:rsidR="003E1C6C" w:rsidRPr="003E1C6C">
        <w:rPr>
          <w:rFonts w:hint="eastAsia"/>
        </w:rPr>
        <w:t xml:space="preserve">  GB/T 7714-2025 </w:t>
      </w:r>
      <w:r w:rsidR="003E1C6C" w:rsidRPr="003E1C6C">
        <w:rPr>
          <w:rFonts w:hint="eastAsia"/>
        </w:rPr>
        <w:t>格式引文</w:t>
      </w:r>
    </w:p>
    <w:p w14:paraId="14390AC9" w14:textId="7CCD7AF1" w:rsidR="003E1C6C" w:rsidRDefault="003E1C6C" w:rsidP="003E1C6C">
      <w:pPr>
        <w:ind w:firstLine="420"/>
        <w:rPr>
          <w:highlight w:val="yellow"/>
        </w:rPr>
      </w:pPr>
      <w:r>
        <w:rPr>
          <w:noProof/>
        </w:rPr>
        <w:drawing>
          <wp:inline distT="0" distB="0" distL="0" distR="0" wp14:anchorId="71F275D2" wp14:editId="10950076">
            <wp:extent cx="4616450" cy="1366149"/>
            <wp:effectExtent l="0" t="0" r="0" b="5715"/>
            <wp:docPr id="210816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61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6093" cy="1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30B3" w14:textId="7AC6E90B" w:rsidR="00276BC5" w:rsidRPr="003E1C6C" w:rsidRDefault="00276BC5" w:rsidP="003E1C6C">
      <w:pPr>
        <w:ind w:firstLine="420"/>
        <w:rPr>
          <w:highlight w:val="yellow"/>
        </w:rPr>
      </w:pPr>
      <w:r>
        <w:rPr>
          <w:rFonts w:hint="eastAsia"/>
          <w:highlight w:val="yellow"/>
        </w:rPr>
        <w:t>错误的结果</w:t>
      </w:r>
    </w:p>
    <w:p w14:paraId="4C169F64" w14:textId="020AC09D" w:rsidR="003E1C6C" w:rsidRPr="003E1C6C" w:rsidRDefault="003E1C6C" w:rsidP="003E1C6C">
      <w:pPr>
        <w:ind w:firstLine="420"/>
        <w:rPr>
          <w:highlight w:val="yellow"/>
        </w:rPr>
      </w:pPr>
      <w:r>
        <w:rPr>
          <w:noProof/>
        </w:rPr>
        <w:drawing>
          <wp:inline distT="0" distB="0" distL="0" distR="0" wp14:anchorId="13098944" wp14:editId="10DF5EBB">
            <wp:extent cx="4389120" cy="328485"/>
            <wp:effectExtent l="0" t="0" r="0" b="0"/>
            <wp:docPr id="80117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3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963" cy="3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880A" w14:textId="069B3DA0" w:rsidR="00221A01" w:rsidRDefault="00221A01" w:rsidP="00221A01">
      <w:pPr>
        <w:pStyle w:val="3"/>
        <w:rPr>
          <w:highlight w:val="yellow"/>
        </w:rPr>
      </w:pPr>
      <w:r>
        <w:rPr>
          <w:rFonts w:hint="eastAsia"/>
          <w:highlight w:val="yellow"/>
        </w:rPr>
        <w:t>从</w:t>
      </w:r>
      <w:r>
        <w:rPr>
          <w:rFonts w:hint="eastAsia"/>
          <w:highlight w:val="yellow"/>
        </w:rPr>
        <w:t xml:space="preserve">CNKI </w:t>
      </w:r>
      <w:r>
        <w:rPr>
          <w:rFonts w:hint="eastAsia"/>
          <w:highlight w:val="yellow"/>
        </w:rPr>
        <w:t>复制的正确格式截图</w:t>
      </w:r>
    </w:p>
    <w:p w14:paraId="3F4F84CF" w14:textId="18A63EC3" w:rsidR="00221A01" w:rsidRDefault="00221A01">
      <w:pPr>
        <w:ind w:firstLine="420"/>
        <w:rPr>
          <w:highlight w:val="yellow"/>
        </w:rPr>
      </w:pPr>
      <w:r>
        <w:rPr>
          <w:noProof/>
        </w:rPr>
        <w:drawing>
          <wp:inline distT="0" distB="0" distL="0" distR="0" wp14:anchorId="3CC2820D" wp14:editId="1224C70D">
            <wp:extent cx="5274310" cy="736600"/>
            <wp:effectExtent l="0" t="0" r="2540" b="6350"/>
            <wp:docPr id="182733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3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294D" w14:textId="14658938" w:rsidR="00221A01" w:rsidRDefault="00221A01" w:rsidP="00221A01">
      <w:pPr>
        <w:pStyle w:val="3"/>
        <w:rPr>
          <w:highlight w:val="yellow"/>
        </w:rPr>
      </w:pPr>
      <w:r>
        <w:rPr>
          <w:rFonts w:hint="eastAsia"/>
          <w:highlight w:val="yellow"/>
        </w:rPr>
        <w:t>原文复制</w:t>
      </w:r>
      <w:r w:rsidR="006F085A">
        <w:rPr>
          <w:rFonts w:hint="eastAsia"/>
          <w:highlight w:val="yellow"/>
        </w:rPr>
        <w:t>如下</w:t>
      </w:r>
      <w:r>
        <w:rPr>
          <w:rFonts w:hint="eastAsia"/>
          <w:highlight w:val="yellow"/>
        </w:rPr>
        <w:t>：</w:t>
      </w:r>
    </w:p>
    <w:p w14:paraId="0EDECF75" w14:textId="542111FB" w:rsidR="00526A8F" w:rsidRDefault="00221A01">
      <w:pPr>
        <w:ind w:firstLine="420"/>
      </w:pPr>
      <w:bookmarkStart w:id="0" w:name="OLE_LINK1"/>
      <w:r w:rsidRPr="00221A01">
        <w:rPr>
          <w:rFonts w:hint="eastAsia"/>
          <w:highlight w:val="yellow"/>
        </w:rPr>
        <w:t>[1]</w:t>
      </w:r>
      <w:r w:rsidRPr="00221A01">
        <w:rPr>
          <w:rFonts w:hint="eastAsia"/>
          <w:highlight w:val="yellow"/>
        </w:rPr>
        <w:t>全国照明电器标准化技术委员会</w:t>
      </w:r>
      <w:r w:rsidRPr="00221A01">
        <w:rPr>
          <w:rFonts w:hint="eastAsia"/>
          <w:highlight w:val="yellow"/>
        </w:rPr>
        <w:t>(SAC/TC 224).</w:t>
      </w:r>
      <w:r w:rsidRPr="00221A01">
        <w:rPr>
          <w:rFonts w:hint="eastAsia"/>
          <w:highlight w:val="yellow"/>
        </w:rPr>
        <w:t>普通照明用</w:t>
      </w:r>
      <w:r w:rsidRPr="00221A01">
        <w:rPr>
          <w:rFonts w:hint="eastAsia"/>
          <w:highlight w:val="yellow"/>
        </w:rPr>
        <w:t>LED</w:t>
      </w:r>
      <w:r w:rsidRPr="00221A01">
        <w:rPr>
          <w:rFonts w:hint="eastAsia"/>
          <w:highlight w:val="yellow"/>
        </w:rPr>
        <w:t>模块测试方法</w:t>
      </w:r>
      <w:r w:rsidRPr="00221A01">
        <w:rPr>
          <w:rFonts w:hint="eastAsia"/>
          <w:highlight w:val="yellow"/>
        </w:rPr>
        <w:t>:GB/T 24824-2009[S].</w:t>
      </w:r>
      <w:r w:rsidRPr="00221A01">
        <w:rPr>
          <w:rFonts w:hint="eastAsia"/>
          <w:highlight w:val="yellow"/>
        </w:rPr>
        <w:t>中国标准出版社</w:t>
      </w:r>
      <w:r w:rsidRPr="00221A01">
        <w:rPr>
          <w:rFonts w:hint="eastAsia"/>
          <w:highlight w:val="yellow"/>
        </w:rPr>
        <w:t>,2009.</w:t>
      </w:r>
      <w:bookmarkEnd w:id="0"/>
    </w:p>
    <w:p w14:paraId="1F86E2C1" w14:textId="10A9FB12" w:rsidR="003E1C6C" w:rsidRDefault="003E1C6C" w:rsidP="003E1C6C">
      <w:pPr>
        <w:pStyle w:val="2"/>
      </w:pPr>
      <w:r w:rsidRPr="003E1C6C">
        <w:rPr>
          <w:rFonts w:hint="eastAsia"/>
        </w:rPr>
        <w:lastRenderedPageBreak/>
        <w:t>解决方法</w:t>
      </w:r>
    </w:p>
    <w:p w14:paraId="486A0195" w14:textId="689848D0" w:rsidR="003E1C6C" w:rsidRPr="003E1C6C" w:rsidRDefault="003E1C6C" w:rsidP="003E1C6C">
      <w:pPr>
        <w:pStyle w:val="3"/>
      </w:pPr>
      <w:r>
        <w:rPr>
          <w:rFonts w:hint="eastAsia"/>
        </w:rPr>
        <w:t>在</w:t>
      </w:r>
      <w:r>
        <w:rPr>
          <w:rFonts w:hint="eastAsia"/>
        </w:rPr>
        <w:t>CNKI</w:t>
      </w:r>
      <w:r>
        <w:rPr>
          <w:rFonts w:hint="eastAsia"/>
        </w:rPr>
        <w:t>搜索这个标准</w:t>
      </w:r>
    </w:p>
    <w:p w14:paraId="6E4961F6" w14:textId="73901EC8" w:rsidR="00526A8F" w:rsidRDefault="00526A8F">
      <w:pPr>
        <w:ind w:firstLine="420"/>
      </w:pPr>
      <w:r>
        <w:rPr>
          <w:noProof/>
        </w:rPr>
        <w:drawing>
          <wp:inline distT="0" distB="0" distL="0" distR="0" wp14:anchorId="7AF9E0E1" wp14:editId="0CEEB85C">
            <wp:extent cx="4907401" cy="2717800"/>
            <wp:effectExtent l="0" t="0" r="7620" b="6350"/>
            <wp:docPr id="1730130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823" cy="27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F34" w14:textId="7128044F" w:rsidR="00526A8F" w:rsidRDefault="003E1C6C" w:rsidP="00DF5A56">
      <w:pPr>
        <w:pStyle w:val="3"/>
      </w:pPr>
      <w:r>
        <w:rPr>
          <w:rFonts w:hint="eastAsia"/>
        </w:rPr>
        <w:t>选择更多引用格式</w:t>
      </w:r>
      <w:r w:rsidR="00DF5A56">
        <w:rPr>
          <w:rFonts w:hint="eastAsia"/>
        </w:rPr>
        <w:t>，红框里的两个都</w:t>
      </w:r>
      <w:r w:rsidR="00DF5A56">
        <w:rPr>
          <w:rFonts w:hint="eastAsia"/>
        </w:rPr>
        <w:t>ok</w:t>
      </w:r>
      <w:r>
        <w:rPr>
          <w:rFonts w:hint="eastAsia"/>
        </w:rPr>
        <w:t>，</w:t>
      </w:r>
      <w:r w:rsidR="00526A8F">
        <w:rPr>
          <w:rFonts w:hint="eastAsia"/>
        </w:rPr>
        <w:t>复制到剪切板</w:t>
      </w:r>
      <w:r>
        <w:rPr>
          <w:rFonts w:hint="eastAsia"/>
        </w:rPr>
        <w:t xml:space="preserve"> </w:t>
      </w:r>
    </w:p>
    <w:p w14:paraId="3F49659C" w14:textId="3D086EF8" w:rsidR="00526A8F" w:rsidRDefault="00526A8F">
      <w:pPr>
        <w:ind w:firstLine="420"/>
      </w:pPr>
      <w:r>
        <w:rPr>
          <w:noProof/>
        </w:rPr>
        <w:drawing>
          <wp:inline distT="0" distB="0" distL="0" distR="0" wp14:anchorId="0795F391" wp14:editId="13AA048D">
            <wp:extent cx="5274310" cy="2160270"/>
            <wp:effectExtent l="0" t="0" r="2540" b="0"/>
            <wp:docPr id="16643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350F" w14:textId="2B193F66" w:rsidR="00EA55DD" w:rsidRDefault="00EA55DD">
      <w:pPr>
        <w:ind w:firstLine="420"/>
      </w:pPr>
      <w:r>
        <w:rPr>
          <w:rFonts w:hint="eastAsia"/>
          <w:highlight w:val="yellow"/>
        </w:rPr>
        <w:t>导入差别</w:t>
      </w:r>
    </w:p>
    <w:p w14:paraId="4B13AFB4" w14:textId="298FB7BF" w:rsidR="00EA55DD" w:rsidRDefault="00EA55DD">
      <w:pPr>
        <w:ind w:firstLine="420"/>
      </w:pPr>
      <w:r>
        <w:rPr>
          <w:noProof/>
        </w:rPr>
        <w:lastRenderedPageBreak/>
        <w:drawing>
          <wp:inline distT="0" distB="0" distL="0" distR="0" wp14:anchorId="31056DD8" wp14:editId="10D6C91A">
            <wp:extent cx="2380787" cy="3248891"/>
            <wp:effectExtent l="0" t="0" r="635" b="8890"/>
            <wp:docPr id="383582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2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6536" cy="32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1B626" wp14:editId="7CBDC126">
            <wp:extent cx="2172268" cy="3222907"/>
            <wp:effectExtent l="0" t="0" r="0" b="0"/>
            <wp:docPr id="148143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0407" cy="32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7ADC" w14:textId="21E1DEAB" w:rsidR="00405607" w:rsidRDefault="00405607">
      <w:pPr>
        <w:ind w:firstLine="420"/>
      </w:pPr>
      <w:r>
        <w:rPr>
          <w:rFonts w:hint="eastAsia"/>
        </w:rPr>
        <w:t>发现是——长度的区别</w:t>
      </w:r>
      <w:r>
        <w:rPr>
          <w:rFonts w:hint="eastAsia"/>
        </w:rPr>
        <w:t xml:space="preserve"> </w:t>
      </w:r>
      <w:r>
        <w:rPr>
          <w:rFonts w:hint="eastAsia"/>
        </w:rPr>
        <w:t>但是，这两个长度都不对（因为</w:t>
      </w:r>
      <w:r w:rsidR="00DF5A56">
        <w:rPr>
          <w:rFonts w:hint="eastAsia"/>
        </w:rPr>
        <w:t>正确格式为</w:t>
      </w:r>
    </w:p>
    <w:p w14:paraId="6FAA1D2E" w14:textId="6C2E53D6" w:rsidR="00405607" w:rsidRDefault="00405607">
      <w:pPr>
        <w:ind w:firstLine="420"/>
      </w:pPr>
      <w:r w:rsidRPr="00221A01">
        <w:rPr>
          <w:rFonts w:hint="eastAsia"/>
          <w:highlight w:val="yellow"/>
        </w:rPr>
        <w:t>[1]</w:t>
      </w:r>
      <w:r w:rsidRPr="00221A01">
        <w:rPr>
          <w:rFonts w:hint="eastAsia"/>
          <w:highlight w:val="yellow"/>
        </w:rPr>
        <w:t>全国照明电器标准化技术委员会</w:t>
      </w:r>
      <w:r w:rsidRPr="00221A01">
        <w:rPr>
          <w:rFonts w:hint="eastAsia"/>
          <w:highlight w:val="yellow"/>
        </w:rPr>
        <w:t>(SAC/TC 224).</w:t>
      </w:r>
      <w:r w:rsidRPr="00221A01">
        <w:rPr>
          <w:rFonts w:hint="eastAsia"/>
          <w:highlight w:val="yellow"/>
        </w:rPr>
        <w:t>普通照明用</w:t>
      </w:r>
      <w:r w:rsidRPr="00221A01">
        <w:rPr>
          <w:rFonts w:hint="eastAsia"/>
          <w:highlight w:val="yellow"/>
        </w:rPr>
        <w:t>LED</w:t>
      </w:r>
      <w:r w:rsidRPr="00221A01">
        <w:rPr>
          <w:rFonts w:hint="eastAsia"/>
          <w:highlight w:val="yellow"/>
        </w:rPr>
        <w:t>模块测试方法</w:t>
      </w:r>
      <w:r w:rsidRPr="00221A01">
        <w:rPr>
          <w:rFonts w:hint="eastAsia"/>
          <w:highlight w:val="yellow"/>
        </w:rPr>
        <w:t>:GB/T 24824</w:t>
      </w:r>
      <w:r w:rsidRPr="00405607">
        <w:rPr>
          <w:rFonts w:hint="eastAsia"/>
          <w:color w:val="EE0000"/>
          <w:highlight w:val="yellow"/>
        </w:rPr>
        <w:t>-</w:t>
      </w:r>
      <w:r w:rsidRPr="00221A01">
        <w:rPr>
          <w:rFonts w:hint="eastAsia"/>
          <w:highlight w:val="yellow"/>
        </w:rPr>
        <w:t>2009[S].</w:t>
      </w:r>
      <w:r w:rsidRPr="00221A01">
        <w:rPr>
          <w:rFonts w:hint="eastAsia"/>
          <w:highlight w:val="yellow"/>
        </w:rPr>
        <w:t>中国标准出版社</w:t>
      </w:r>
      <w:r w:rsidRPr="00221A01">
        <w:rPr>
          <w:rFonts w:hint="eastAsia"/>
          <w:highlight w:val="yellow"/>
        </w:rPr>
        <w:t>,2009.</w:t>
      </w:r>
    </w:p>
    <w:p w14:paraId="001AA7E5" w14:textId="3FDB66A9" w:rsidR="00405607" w:rsidRDefault="00405607" w:rsidP="00DF5A56">
      <w:pPr>
        <w:pStyle w:val="3"/>
      </w:pPr>
      <w:bookmarkStart w:id="1" w:name="OLE_LINK2"/>
      <w:r>
        <w:rPr>
          <w:rFonts w:hint="eastAsia"/>
          <w:highlight w:val="yellow"/>
        </w:rPr>
        <w:t>手动处理</w:t>
      </w:r>
      <w:r w:rsidR="00642E07">
        <w:rPr>
          <w:rFonts w:hint="eastAsia"/>
        </w:rPr>
        <w:t xml:space="preserve"> </w:t>
      </w:r>
      <w:r w:rsidR="00DF5A56">
        <w:rPr>
          <w:rFonts w:hint="eastAsia"/>
        </w:rPr>
        <w:t>条目信息</w:t>
      </w:r>
      <w:r w:rsidR="00DF5A56">
        <w:rPr>
          <w:rFonts w:hint="eastAsia"/>
        </w:rPr>
        <w:t xml:space="preserve"> </w:t>
      </w:r>
      <w:r w:rsidR="003E1C6C">
        <w:rPr>
          <w:rFonts w:hint="eastAsia"/>
        </w:rPr>
        <w:t>补充</w:t>
      </w:r>
      <w:r w:rsidR="003E1C6C">
        <w:rPr>
          <w:rFonts w:hint="eastAsia"/>
        </w:rPr>
        <w:t xml:space="preserve"> </w:t>
      </w:r>
      <w:r w:rsidR="00DF5A56">
        <w:rPr>
          <w:rFonts w:hint="eastAsia"/>
        </w:rPr>
        <w:t xml:space="preserve">author </w:t>
      </w:r>
      <w:r w:rsidR="00DF5A56">
        <w:rPr>
          <w:rFonts w:hint="eastAsia"/>
        </w:rPr>
        <w:t>和</w:t>
      </w:r>
      <w:r w:rsidR="00DF5A56">
        <w:rPr>
          <w:rFonts w:hint="eastAsia"/>
        </w:rPr>
        <w:t>publisher ,</w:t>
      </w:r>
      <w:r w:rsidR="00DF5A56">
        <w:rPr>
          <w:rFonts w:hint="eastAsia"/>
        </w:rPr>
        <w:t>修改</w:t>
      </w:r>
      <w:r w:rsidR="00DF5A56">
        <w:rPr>
          <w:rFonts w:hint="eastAsia"/>
        </w:rPr>
        <w:t>number</w:t>
      </w:r>
      <w:r w:rsidR="00DF5A56">
        <w:rPr>
          <w:rFonts w:hint="eastAsia"/>
        </w:rPr>
        <w:t>处的破折号</w:t>
      </w:r>
    </w:p>
    <w:p w14:paraId="7813C623" w14:textId="4F80B6C1" w:rsidR="00276BC5" w:rsidRDefault="00276BC5" w:rsidP="00276BC5">
      <w:pPr>
        <w:pStyle w:val="3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csl</w:t>
      </w:r>
      <w:proofErr w:type="spellEnd"/>
      <w:r>
        <w:rPr>
          <w:rFonts w:hint="eastAsia"/>
        </w:rPr>
        <w:t>文件，并导入改好的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csl</w:t>
      </w:r>
      <w:proofErr w:type="spellEnd"/>
      <w:r>
        <w:rPr>
          <w:rFonts w:hint="eastAsia"/>
        </w:rPr>
        <w:t>文件</w:t>
      </w:r>
      <w:bookmarkEnd w:id="1"/>
      <w:r w:rsidR="00585B0F">
        <w:rPr>
          <w:rFonts w:hint="eastAsia"/>
        </w:rPr>
        <w:t>，</w:t>
      </w:r>
      <w:r w:rsidR="00F664F8">
        <w:rPr>
          <w:rFonts w:hint="eastAsia"/>
        </w:rPr>
        <w:t>右键单击</w:t>
      </w:r>
      <w:r w:rsidR="00585B0F">
        <w:rPr>
          <w:rFonts w:hint="eastAsia"/>
        </w:rPr>
        <w:t>.</w:t>
      </w:r>
      <w:proofErr w:type="spellStart"/>
      <w:r w:rsidR="00585B0F">
        <w:rPr>
          <w:rFonts w:hint="eastAsia"/>
        </w:rPr>
        <w:t>csl</w:t>
      </w:r>
      <w:proofErr w:type="spellEnd"/>
      <w:r w:rsidR="00F664F8">
        <w:rPr>
          <w:rFonts w:hint="eastAsia"/>
        </w:rPr>
        <w:t>选择用</w:t>
      </w:r>
      <w:proofErr w:type="spellStart"/>
      <w:r w:rsidR="00F664F8">
        <w:rPr>
          <w:rFonts w:hint="eastAsia"/>
        </w:rPr>
        <w:t>zotero</w:t>
      </w:r>
      <w:proofErr w:type="spellEnd"/>
      <w:r w:rsidR="00F664F8">
        <w:rPr>
          <w:rFonts w:hint="eastAsia"/>
        </w:rPr>
        <w:t>打开</w:t>
      </w:r>
      <w:r w:rsidR="00F664F8">
        <w:rPr>
          <w:rFonts w:hint="eastAsia"/>
        </w:rPr>
        <w:t xml:space="preserve"> </w:t>
      </w:r>
      <w:r w:rsidR="00585B0F">
        <w:rPr>
          <w:rFonts w:hint="eastAsia"/>
        </w:rPr>
        <w:t>也可以安装</w:t>
      </w:r>
    </w:p>
    <w:p w14:paraId="4E719FFF" w14:textId="478DE528" w:rsidR="00276BC5" w:rsidRPr="00276BC5" w:rsidRDefault="00276BC5" w:rsidP="00276BC5">
      <w:pPr>
        <w:ind w:firstLine="420"/>
      </w:pPr>
      <w:r>
        <w:rPr>
          <w:noProof/>
        </w:rPr>
        <w:drawing>
          <wp:inline distT="0" distB="0" distL="0" distR="0" wp14:anchorId="0089A16F" wp14:editId="3B02D652">
            <wp:extent cx="1165777" cy="2078969"/>
            <wp:effectExtent l="0" t="0" r="0" b="0"/>
            <wp:docPr id="134812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8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7527" cy="20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noProof/>
        </w:rPr>
        <w:lastRenderedPageBreak/>
        <w:drawing>
          <wp:inline distT="0" distB="0" distL="0" distR="0" wp14:anchorId="3D970920" wp14:editId="01BD130D">
            <wp:extent cx="3872032" cy="2026920"/>
            <wp:effectExtent l="0" t="0" r="0" b="0"/>
            <wp:docPr id="185330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4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698" cy="203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BC5">
        <w:rPr>
          <w:noProof/>
        </w:rPr>
        <w:t xml:space="preserve"> </w:t>
      </w:r>
    </w:p>
    <w:p w14:paraId="74B50A79" w14:textId="768A42FB" w:rsidR="003E1C6C" w:rsidRDefault="003E1C6C">
      <w:pPr>
        <w:ind w:firstLine="420"/>
      </w:pPr>
    </w:p>
    <w:p w14:paraId="2B674740" w14:textId="6F8E031C" w:rsidR="00276BC5" w:rsidRPr="00DF5A56" w:rsidRDefault="00221A01" w:rsidP="00276BC5">
      <w:pPr>
        <w:pStyle w:val="3"/>
      </w:pPr>
      <w:r>
        <w:rPr>
          <w:rFonts w:hint="eastAsia"/>
          <w:highlight w:val="yellow"/>
        </w:rPr>
        <w:t>用</w:t>
      </w:r>
      <w:proofErr w:type="spellStart"/>
      <w:r>
        <w:rPr>
          <w:rFonts w:hint="eastAsia"/>
          <w:highlight w:val="yellow"/>
        </w:rPr>
        <w:t>zotero</w:t>
      </w:r>
      <w:proofErr w:type="spellEnd"/>
      <w:r>
        <w:rPr>
          <w:rFonts w:hint="eastAsia"/>
        </w:rPr>
        <w:t>尝试一下引用</w:t>
      </w:r>
    </w:p>
    <w:p w14:paraId="44D52D6E" w14:textId="551D5774" w:rsidR="00221A01" w:rsidRDefault="00221A01">
      <w:pPr>
        <w:ind w:firstLine="420"/>
      </w:pPr>
      <w:r>
        <w:rPr>
          <w:noProof/>
        </w:rPr>
        <w:drawing>
          <wp:inline distT="0" distB="0" distL="0" distR="0" wp14:anchorId="61B0E2AB" wp14:editId="3F20A598">
            <wp:extent cx="4794738" cy="1323662"/>
            <wp:effectExtent l="0" t="0" r="6350" b="0"/>
            <wp:docPr id="158843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0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4234" cy="132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2047" w14:textId="69AB7C37" w:rsidR="00221A01" w:rsidRDefault="00221A01">
      <w:pPr>
        <w:ind w:firstLine="420"/>
      </w:pPr>
      <w:r>
        <w:fldChar w:fldCharType="begin"/>
      </w:r>
      <w:r w:rsidR="003E1C6C">
        <w:instrText xml:space="preserve"> ADDIN ZOTERO_ITEM CSL_CITATION {"citationID":"tq4o0vdE","properties":{"formattedCitation":"\\super [1]\\nosupersub{}","plainCitation":"[1]","noteIndex":0},"citationItems":[{"id":8647,"uris":["http://zotero.org/users/9760809/items/ZYMK7F3T"],"itemData":{"</w:instrText>
      </w:r>
      <w:r w:rsidR="003E1C6C">
        <w:rPr>
          <w:rFonts w:hint="eastAsia"/>
        </w:rPr>
        <w:instrText>id":8647,"type":"standard","citation-key":"PuTongZhaoMingYongLEDMoKuaiCeShiFangFac","language":"zh","note":"applyDate: 2010-05-01","number":"GB/T 24824-2009","publisher":"</w:instrText>
      </w:r>
      <w:r w:rsidR="003E1C6C">
        <w:rPr>
          <w:rFonts w:hint="eastAsia"/>
        </w:rPr>
        <w:instrText>中国标准出版社</w:instrText>
      </w:r>
      <w:r w:rsidR="003E1C6C">
        <w:rPr>
          <w:rFonts w:hint="eastAsia"/>
        </w:rPr>
        <w:instrText>","title":"</w:instrText>
      </w:r>
      <w:r w:rsidR="003E1C6C">
        <w:rPr>
          <w:rFonts w:hint="eastAsia"/>
        </w:rPr>
        <w:instrText>普通照明用</w:instrText>
      </w:r>
      <w:r w:rsidR="003E1C6C">
        <w:rPr>
          <w:rFonts w:hint="eastAsia"/>
        </w:rPr>
        <w:instrText>LED</w:instrText>
      </w:r>
      <w:r w:rsidR="003E1C6C">
        <w:rPr>
          <w:rFonts w:hint="eastAsia"/>
        </w:rPr>
        <w:instrText>模块测试方法</w:instrText>
      </w:r>
      <w:r w:rsidR="003E1C6C">
        <w:rPr>
          <w:rFonts w:hint="eastAsia"/>
        </w:rPr>
        <w:instrText>","author":[{"literal":"</w:instrText>
      </w:r>
      <w:r w:rsidR="003E1C6C">
        <w:rPr>
          <w:rFonts w:hint="eastAsia"/>
        </w:rPr>
        <w:instrText>全国照明电器标准化技术委员会</w:instrText>
      </w:r>
      <w:r w:rsidR="003E1C6C">
        <w:rPr>
          <w:rFonts w:hint="eastAsia"/>
        </w:rPr>
        <w:instrText>(SAC/TC 224)"}</w:instrText>
      </w:r>
      <w:r w:rsidR="003E1C6C">
        <w:instrText xml:space="preserve">],"issued":{"date-parts":[["2009",12,15]]}}}],"schema":"https://github.com/citation-style-language/schema/raw/master/csl-citation.json"} </w:instrText>
      </w:r>
      <w:r>
        <w:fldChar w:fldCharType="separate"/>
      </w:r>
      <w:r w:rsidR="00DF5A56" w:rsidRPr="00DF5A56">
        <w:rPr>
          <w:rFonts w:cs="Times New Roman"/>
          <w:vertAlign w:val="superscript"/>
        </w:rPr>
        <w:t>[1]</w:t>
      </w:r>
      <w:r>
        <w:fldChar w:fldCharType="end"/>
      </w:r>
    </w:p>
    <w:p w14:paraId="46808A6B" w14:textId="71B9AABF" w:rsidR="00585B0F" w:rsidRDefault="00585B0F" w:rsidP="00585B0F">
      <w:pPr>
        <w:pStyle w:val="3"/>
      </w:pPr>
      <w:r>
        <w:rPr>
          <w:rFonts w:hint="eastAsia"/>
        </w:rPr>
        <w:t>点击</w:t>
      </w:r>
      <w:r>
        <w:rPr>
          <w:rFonts w:hint="eastAsia"/>
        </w:rPr>
        <w:t xml:space="preserve"> document preferences</w:t>
      </w:r>
      <w:r>
        <w:rPr>
          <w:rFonts w:hint="eastAsia"/>
        </w:rPr>
        <w:t>设置刚才导入的</w:t>
      </w:r>
    </w:p>
    <w:p w14:paraId="59C8B3BD" w14:textId="0A96872C" w:rsidR="00585B0F" w:rsidRPr="00585B0F" w:rsidRDefault="00585B0F" w:rsidP="00585B0F">
      <w:pPr>
        <w:ind w:firstLine="420"/>
      </w:pPr>
      <w:r>
        <w:rPr>
          <w:rFonts w:hint="eastAsia"/>
        </w:rPr>
        <w:t>结果如下</w:t>
      </w:r>
    </w:p>
    <w:p w14:paraId="6684CE25" w14:textId="77777777" w:rsidR="00DF5A56" w:rsidRPr="00DF5A56" w:rsidRDefault="00221A01" w:rsidP="00DF5A56">
      <w:pPr>
        <w:pStyle w:val="af"/>
      </w:pPr>
      <w:r>
        <w:fldChar w:fldCharType="begin"/>
      </w:r>
      <w:r w:rsidR="00DF5A56">
        <w:instrText xml:space="preserve"> ADDIN ZOTERO_BIBL {"uncited":[],"omitted":[],"custom":[]} CSL_BIBLIOGRAPHY </w:instrText>
      </w:r>
      <w:r>
        <w:fldChar w:fldCharType="separate"/>
      </w:r>
      <w:r w:rsidR="00DF5A56" w:rsidRPr="00DF5A56">
        <w:t>[1]</w:t>
      </w:r>
      <w:r w:rsidR="00DF5A56" w:rsidRPr="00DF5A56">
        <w:tab/>
      </w:r>
      <w:r w:rsidR="00DF5A56" w:rsidRPr="00DF5A56">
        <w:t>全国照明电器标准化技术委员会</w:t>
      </w:r>
      <w:r w:rsidR="00DF5A56" w:rsidRPr="00DF5A56">
        <w:t>(SAC/TC 224).</w:t>
      </w:r>
      <w:r w:rsidR="00DF5A56" w:rsidRPr="00DF5A56">
        <w:t>普通照明用</w:t>
      </w:r>
      <w:r w:rsidR="00DF5A56" w:rsidRPr="00DF5A56">
        <w:t>LED</w:t>
      </w:r>
      <w:r w:rsidR="00DF5A56" w:rsidRPr="00DF5A56">
        <w:t>模块测试方法</w:t>
      </w:r>
      <w:r w:rsidR="00DF5A56" w:rsidRPr="00DF5A56">
        <w:t>:GB/T 24824-2009[S].</w:t>
      </w:r>
      <w:r w:rsidR="00DF5A56" w:rsidRPr="00DF5A56">
        <w:t>中国标准出版社</w:t>
      </w:r>
      <w:r w:rsidR="00DF5A56" w:rsidRPr="00DF5A56">
        <w:t>,2009.</w:t>
      </w:r>
    </w:p>
    <w:p w14:paraId="4497F92B" w14:textId="69259F0F" w:rsidR="00221A01" w:rsidRDefault="00221A01" w:rsidP="00221A01">
      <w:pPr>
        <w:pStyle w:val="3"/>
      </w:pPr>
      <w:r>
        <w:fldChar w:fldCharType="end"/>
      </w:r>
      <w:r>
        <w:rPr>
          <w:rFonts w:hint="eastAsia"/>
        </w:rPr>
        <w:t>完美</w:t>
      </w:r>
    </w:p>
    <w:p w14:paraId="16241E67" w14:textId="6461CE8D" w:rsidR="00585B0F" w:rsidRDefault="00585B0F" w:rsidP="00585B0F">
      <w:pPr>
        <w:pStyle w:val="2"/>
      </w:pPr>
      <w:r>
        <w:t>P</w:t>
      </w:r>
      <w:r>
        <w:rPr>
          <w:rFonts w:hint="eastAsia"/>
        </w:rPr>
        <w:t xml:space="preserve">s </w:t>
      </w:r>
      <w:r>
        <w:rPr>
          <w:rFonts w:hint="eastAsia"/>
        </w:rPr>
        <w:t>使用的工具</w:t>
      </w:r>
    </w:p>
    <w:p w14:paraId="1C494655" w14:textId="47DCE05A" w:rsidR="00585B0F" w:rsidRDefault="00585B0F" w:rsidP="00585B0F">
      <w:pPr>
        <w:ind w:firstLine="420"/>
      </w:pPr>
      <w:r>
        <w:t>Zotero</w:t>
      </w:r>
    </w:p>
    <w:p w14:paraId="7D561401" w14:textId="26A22626" w:rsidR="00585B0F" w:rsidRDefault="00585B0F" w:rsidP="00585B0F">
      <w:pPr>
        <w:ind w:firstLine="420"/>
      </w:pPr>
      <w:r>
        <w:t>Zotero</w:t>
      </w:r>
      <w:r>
        <w:rPr>
          <w:rFonts w:hint="eastAsia"/>
        </w:rPr>
        <w:t xml:space="preserve"> connector</w:t>
      </w:r>
    </w:p>
    <w:p w14:paraId="095626A3" w14:textId="73731289" w:rsidR="00585B0F" w:rsidRDefault="00585B0F" w:rsidP="00585B0F">
      <w:pPr>
        <w:ind w:firstLine="420"/>
      </w:pPr>
      <w:r>
        <w:t>W</w:t>
      </w:r>
      <w:r>
        <w:rPr>
          <w:rFonts w:hint="eastAsia"/>
        </w:rPr>
        <w:t>ord</w:t>
      </w:r>
    </w:p>
    <w:p w14:paraId="26D9D512" w14:textId="1906173E" w:rsidR="00585B0F" w:rsidRDefault="00585B0F" w:rsidP="00585B0F">
      <w:pPr>
        <w:ind w:firstLine="420"/>
      </w:pPr>
      <w:r>
        <w:rPr>
          <w:rFonts w:hint="eastAsia"/>
        </w:rPr>
        <w:t>如果有其他类型不符合的，可以发个</w:t>
      </w:r>
      <w:r>
        <w:rPr>
          <w:rFonts w:hint="eastAsia"/>
        </w:rPr>
        <w:t>ai,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修改</w:t>
      </w:r>
    </w:p>
    <w:p w14:paraId="1AA2D2D6" w14:textId="5E4317F5" w:rsidR="009A39A2" w:rsidRDefault="009A39A2" w:rsidP="00585B0F">
      <w:pPr>
        <w:ind w:firstLine="420"/>
      </w:pPr>
      <w:r>
        <w:rPr>
          <w:rFonts w:hint="eastAsia"/>
        </w:rPr>
        <w:t>我改的就是这一部分</w:t>
      </w:r>
      <w:r>
        <w:rPr>
          <w:rFonts w:hint="eastAsia"/>
        </w:rPr>
        <w:t xml:space="preserve"> </w:t>
      </w:r>
    </w:p>
    <w:p w14:paraId="6F2A98BD" w14:textId="279F567D" w:rsidR="00F92FEF" w:rsidRPr="00585B0F" w:rsidRDefault="009A39A2" w:rsidP="00585B0F">
      <w:pPr>
        <w:ind w:firstLine="420"/>
      </w:pPr>
      <w:r>
        <w:rPr>
          <w:noProof/>
        </w:rPr>
        <w:lastRenderedPageBreak/>
        <w:drawing>
          <wp:inline distT="0" distB="0" distL="0" distR="0" wp14:anchorId="26C5CD7B" wp14:editId="02275C77">
            <wp:extent cx="4061460" cy="2639509"/>
            <wp:effectExtent l="0" t="0" r="0" b="8890"/>
            <wp:docPr id="189146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415" cy="264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FEF" w:rsidRPr="00585B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6F"/>
    <w:rsid w:val="00001D65"/>
    <w:rsid w:val="000201C8"/>
    <w:rsid w:val="000B6153"/>
    <w:rsid w:val="00163AA2"/>
    <w:rsid w:val="001C19DE"/>
    <w:rsid w:val="00221A01"/>
    <w:rsid w:val="00225B22"/>
    <w:rsid w:val="00235A24"/>
    <w:rsid w:val="00276BC5"/>
    <w:rsid w:val="00311536"/>
    <w:rsid w:val="00356260"/>
    <w:rsid w:val="003E1C6C"/>
    <w:rsid w:val="003F1FF4"/>
    <w:rsid w:val="00405607"/>
    <w:rsid w:val="004B66B0"/>
    <w:rsid w:val="004E3E66"/>
    <w:rsid w:val="004F6EBD"/>
    <w:rsid w:val="00526424"/>
    <w:rsid w:val="00526A8F"/>
    <w:rsid w:val="00585B0F"/>
    <w:rsid w:val="005A3DBF"/>
    <w:rsid w:val="005A40CC"/>
    <w:rsid w:val="00642E07"/>
    <w:rsid w:val="00647A76"/>
    <w:rsid w:val="006521E2"/>
    <w:rsid w:val="006A6654"/>
    <w:rsid w:val="006F085A"/>
    <w:rsid w:val="0072476F"/>
    <w:rsid w:val="00764D8A"/>
    <w:rsid w:val="00785F8C"/>
    <w:rsid w:val="007A1240"/>
    <w:rsid w:val="007A165E"/>
    <w:rsid w:val="00817A6A"/>
    <w:rsid w:val="00973803"/>
    <w:rsid w:val="00976BB1"/>
    <w:rsid w:val="009A39A2"/>
    <w:rsid w:val="00A505C1"/>
    <w:rsid w:val="00A735B1"/>
    <w:rsid w:val="00AF4993"/>
    <w:rsid w:val="00B23FE7"/>
    <w:rsid w:val="00B4491B"/>
    <w:rsid w:val="00B87DA5"/>
    <w:rsid w:val="00B9532E"/>
    <w:rsid w:val="00BC0D4B"/>
    <w:rsid w:val="00BD4749"/>
    <w:rsid w:val="00C339C3"/>
    <w:rsid w:val="00CB1C9A"/>
    <w:rsid w:val="00CE39FF"/>
    <w:rsid w:val="00D71FEC"/>
    <w:rsid w:val="00DF5A56"/>
    <w:rsid w:val="00E72D36"/>
    <w:rsid w:val="00EA55DD"/>
    <w:rsid w:val="00F1384F"/>
    <w:rsid w:val="00F63635"/>
    <w:rsid w:val="00F664F8"/>
    <w:rsid w:val="00F92FEF"/>
    <w:rsid w:val="00FA40F1"/>
    <w:rsid w:val="00FD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CA2A"/>
  <w15:chartTrackingRefBased/>
  <w15:docId w15:val="{6951A6CE-0833-467D-A6EC-06F58D2E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1E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21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521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1E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1E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1E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1E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1E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1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1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5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5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21E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21E2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521E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21E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21E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21E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21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1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21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6521E2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65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521E2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65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6521E2"/>
    <w:rPr>
      <w:i/>
      <w:iCs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6521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21E2"/>
    <w:rPr>
      <w:b/>
      <w:bCs/>
      <w:smallCaps/>
      <w:color w:val="2F5496" w:themeColor="accent1" w:themeShade="BF"/>
      <w:spacing w:val="5"/>
    </w:rPr>
  </w:style>
  <w:style w:type="table" w:styleId="11">
    <w:name w:val="Grid Table 1 Light"/>
    <w:aliases w:val="三线表lx"/>
    <w:basedOn w:val="a1"/>
    <w:uiPriority w:val="46"/>
    <w:rsid w:val="006521E2"/>
    <w:pPr>
      <w:spacing w:after="0" w:line="240" w:lineRule="auto"/>
      <w:jc w:val="both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caption"/>
    <w:basedOn w:val="a"/>
    <w:next w:val="a"/>
    <w:autoRedefine/>
    <w:unhideWhenUsed/>
    <w:qFormat/>
    <w:rsid w:val="00163AA2"/>
    <w:pPr>
      <w:widowControl/>
      <w:spacing w:line="360" w:lineRule="auto"/>
      <w:jc w:val="center"/>
    </w:pPr>
    <w:rPr>
      <w:rFonts w:ascii="Arial" w:hAnsi="Arial" w:cs="Times New Roman"/>
      <w:kern w:val="2"/>
      <w:sz w:val="18"/>
      <w:szCs w:val="20"/>
    </w:rPr>
  </w:style>
  <w:style w:type="paragraph" w:styleId="af">
    <w:name w:val="Bibliography"/>
    <w:basedOn w:val="a"/>
    <w:next w:val="a"/>
    <w:uiPriority w:val="37"/>
    <w:unhideWhenUsed/>
    <w:rsid w:val="00221A01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x%20files\wps&#20113;&#30424;&#25991;&#20214;&#32531;&#23384;\1718206301\WPS&#20225;&#19994;&#20113;&#30424;\&#22823;&#36830;&#29702;&#24037;&#22823;&#23398;\&#25105;&#30340;&#20225;&#19994;&#25991;&#26723;\&#25105;&#30340;&#27169;&#26495;\&#25105;&#30340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我的模板.dotm</Template>
  <TotalTime>95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97505</dc:creator>
  <cp:keywords/>
  <dc:description/>
  <cp:lastModifiedBy>97505</cp:lastModifiedBy>
  <cp:revision>13</cp:revision>
  <dcterms:created xsi:type="dcterms:W3CDTF">2026-08-18T06:16:00Z</dcterms:created>
  <dcterms:modified xsi:type="dcterms:W3CDTF">2026-08-18T07:53:00Z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id="AAtFJnVk"/&gt;&lt;style id="https://zotero-chinese.com/styles/GB-T-7714—2025（顺序编码，双语，无URL，无DOI）" hasBibliography="1" bibliographyStyleHasBeenSet="1"/&gt;&lt;prefs&gt;&lt;pref name="fieldType" value="Field"/&gt;&lt;pref </vt:lpwstr>
  </property>
  <property fmtid="{D5CDD505-2E9C-101B-9397-08002B2CF9AE}" pid="3" name="ZOTERO_PREF_2">
    <vt:lpwstr>name="automaticJournalAbbreviations" value="true"/&gt;&lt;/prefs&gt;&lt;/data&gt;</vt:lpwstr>
  </property>
</Properties>
</file>